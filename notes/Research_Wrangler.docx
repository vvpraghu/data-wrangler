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B9B739" w14:textId="05A6DD94" w:rsidR="00A5469E" w:rsidRDefault="008E11B3">
      <w:pPr>
        <w:pStyle w:val="Heading1"/>
      </w:pPr>
      <w:r>
        <w:t>Format</w:t>
      </w:r>
      <w:r w:rsidR="001E6AC0">
        <w:t xml:space="preserve"> Notes</w:t>
      </w:r>
    </w:p>
    <w:p w14:paraId="4F294615" w14:textId="3E05EA14" w:rsidR="001C640F" w:rsidRPr="001157DD" w:rsidRDefault="00346AF4" w:rsidP="00B67F8D">
      <w:pPr>
        <w:pStyle w:val="ListBullet"/>
        <w:rPr>
          <w:color w:val="000000" w:themeColor="text1"/>
        </w:rPr>
      </w:pPr>
      <w:r>
        <w:rPr>
          <w:color w:val="000000" w:themeColor="text1"/>
        </w:rPr>
        <w:t>Several initial f</w:t>
      </w:r>
      <w:r w:rsidR="001C640F" w:rsidRPr="001157DD">
        <w:rPr>
          <w:color w:val="000000" w:themeColor="text1"/>
        </w:rPr>
        <w:t>ile formats</w:t>
      </w:r>
      <w:r w:rsidR="00347108">
        <w:rPr>
          <w:color w:val="000000" w:themeColor="text1"/>
        </w:rPr>
        <w:t>: Avro, Parquet, JSON, CSV, ORC, XML</w:t>
      </w:r>
    </w:p>
    <w:p w14:paraId="4BA7AD26" w14:textId="0CE5CE2D" w:rsidR="001C640F" w:rsidRPr="001157DD" w:rsidRDefault="001C640F" w:rsidP="00B67F8D">
      <w:pPr>
        <w:pStyle w:val="ListBullet"/>
        <w:rPr>
          <w:color w:val="000000" w:themeColor="text1"/>
        </w:rPr>
      </w:pPr>
      <w:r w:rsidRPr="001157DD">
        <w:rPr>
          <w:color w:val="000000" w:themeColor="text1"/>
        </w:rPr>
        <w:t>Avro</w:t>
      </w:r>
      <w:r w:rsidR="00346AF4">
        <w:rPr>
          <w:color w:val="000000" w:themeColor="text1"/>
        </w:rPr>
        <w:t xml:space="preserve"> (binary data format, relies on schemas) </w:t>
      </w:r>
      <w:r w:rsidRPr="001157DD">
        <w:rPr>
          <w:color w:val="000000" w:themeColor="text1"/>
        </w:rPr>
        <w:t>:</w:t>
      </w:r>
    </w:p>
    <w:p w14:paraId="4BADFDC7" w14:textId="5894EFE4" w:rsidR="000052CD" w:rsidRDefault="000052CD" w:rsidP="001C640F">
      <w:pPr>
        <w:pStyle w:val="ListBullet"/>
        <w:numPr>
          <w:ilvl w:val="1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JSON </w:t>
      </w:r>
      <w:r w:rsidR="003143C7">
        <w:rPr>
          <w:color w:val="000000" w:themeColor="text1"/>
        </w:rPr>
        <w:t>-&gt;</w:t>
      </w:r>
      <w:r>
        <w:rPr>
          <w:color w:val="000000" w:themeColor="text1"/>
        </w:rPr>
        <w:t xml:space="preserve"> Avro:</w:t>
      </w:r>
    </w:p>
    <w:p w14:paraId="4D0852FC" w14:textId="59366B96" w:rsidR="00B67F8D" w:rsidRPr="001157DD" w:rsidRDefault="00B67F8D" w:rsidP="000052CD">
      <w:pPr>
        <w:pStyle w:val="ListBullet"/>
        <w:numPr>
          <w:ilvl w:val="2"/>
          <w:numId w:val="3"/>
        </w:numPr>
        <w:rPr>
          <w:color w:val="000000" w:themeColor="text1"/>
        </w:rPr>
      </w:pPr>
      <w:r w:rsidRPr="001157DD">
        <w:rPr>
          <w:color w:val="000000" w:themeColor="text1"/>
        </w:rPr>
        <w:t xml:space="preserve">Binary </w:t>
      </w:r>
      <w:r w:rsidR="001C640F" w:rsidRPr="001157DD">
        <w:rPr>
          <w:b/>
          <w:color w:val="000000" w:themeColor="text1"/>
        </w:rPr>
        <w:t>.avsc</w:t>
      </w:r>
      <w:r w:rsidRPr="001157DD">
        <w:rPr>
          <w:color w:val="000000" w:themeColor="text1"/>
        </w:rPr>
        <w:t xml:space="preserve"> can be converted to JSON, a</w:t>
      </w:r>
      <w:r w:rsidR="00C74866" w:rsidRPr="001157DD">
        <w:rPr>
          <w:color w:val="000000" w:themeColor="text1"/>
        </w:rPr>
        <w:t xml:space="preserve">nd vice-versa using a jar file given in </w:t>
      </w:r>
      <w:r w:rsidR="00C74866" w:rsidRPr="001157DD">
        <w:rPr>
          <w:i/>
          <w:color w:val="000000" w:themeColor="text1"/>
        </w:rPr>
        <w:t>avrotools</w:t>
      </w:r>
      <w:r w:rsidR="00C74866" w:rsidRPr="001157DD">
        <w:rPr>
          <w:color w:val="000000" w:themeColor="text1"/>
        </w:rPr>
        <w:t xml:space="preserve"> (package installed with avro) </w:t>
      </w:r>
    </w:p>
    <w:p w14:paraId="00717BCD" w14:textId="3D82B385" w:rsidR="001157DD" w:rsidRPr="003F7AB7" w:rsidRDefault="001157DD" w:rsidP="001C640F">
      <w:pPr>
        <w:pStyle w:val="ListBullet"/>
        <w:numPr>
          <w:ilvl w:val="1"/>
          <w:numId w:val="3"/>
        </w:numPr>
        <w:rPr>
          <w:rStyle w:val="Hyperlink"/>
          <w:color w:val="595959" w:themeColor="text1" w:themeTint="A6"/>
          <w:u w:val="none"/>
        </w:rPr>
      </w:pPr>
      <w:r>
        <w:rPr>
          <w:rStyle w:val="Hyperlink"/>
          <w:color w:val="000000" w:themeColor="text1"/>
          <w:u w:val="none"/>
        </w:rPr>
        <w:t xml:space="preserve">CSV </w:t>
      </w:r>
      <w:r w:rsidR="00D01FBF">
        <w:rPr>
          <w:rStyle w:val="Hyperlink"/>
          <w:color w:val="000000" w:themeColor="text1"/>
          <w:u w:val="none"/>
        </w:rPr>
        <w:t>-&gt;</w:t>
      </w:r>
      <w:r>
        <w:rPr>
          <w:rStyle w:val="Hyperlink"/>
          <w:color w:val="000000" w:themeColor="text1"/>
          <w:u w:val="none"/>
        </w:rPr>
        <w:t xml:space="preserve"> </w:t>
      </w:r>
      <w:r w:rsidR="003F7AB7">
        <w:rPr>
          <w:rStyle w:val="Hyperlink"/>
          <w:color w:val="000000" w:themeColor="text1"/>
          <w:u w:val="none"/>
        </w:rPr>
        <w:t xml:space="preserve">Avro: </w:t>
      </w:r>
    </w:p>
    <w:p w14:paraId="46DB0CD0" w14:textId="2FEE781A" w:rsidR="003F7AB7" w:rsidRDefault="003F7AB7" w:rsidP="003F7AB7">
      <w:pPr>
        <w:pStyle w:val="ListBullet"/>
        <w:numPr>
          <w:ilvl w:val="2"/>
          <w:numId w:val="3"/>
        </w:numPr>
        <w:rPr>
          <w:rStyle w:val="Hyperlink"/>
          <w:color w:val="595959" w:themeColor="text1" w:themeTint="A6"/>
          <w:u w:val="none"/>
        </w:rPr>
      </w:pPr>
      <w:r w:rsidRPr="006C037E">
        <w:rPr>
          <w:rStyle w:val="Hyperlink"/>
          <w:color w:val="000000" w:themeColor="text1"/>
          <w:u w:val="none"/>
        </w:rPr>
        <w:t>Python</w:t>
      </w:r>
      <w:r w:rsidR="005D563E" w:rsidRPr="006C037E">
        <w:rPr>
          <w:rStyle w:val="Hyperlink"/>
          <w:color w:val="000000" w:themeColor="text1"/>
          <w:u w:val="none"/>
        </w:rPr>
        <w:t xml:space="preserve"> open-source</w:t>
      </w:r>
      <w:r w:rsidRPr="006C037E">
        <w:rPr>
          <w:rStyle w:val="Hyperlink"/>
          <w:color w:val="000000" w:themeColor="text1"/>
          <w:u w:val="none"/>
        </w:rPr>
        <w:t xml:space="preserve">: </w:t>
      </w:r>
      <w:hyperlink r:id="rId7" w:history="1">
        <w:r w:rsidRPr="00693D9F">
          <w:rPr>
            <w:rStyle w:val="Hyperlink"/>
          </w:rPr>
          <w:t>https://gist.github.com/lordjc/9694632#file-csv2avro-py</w:t>
        </w:r>
      </w:hyperlink>
    </w:p>
    <w:p w14:paraId="74040EB7" w14:textId="4A6F62E1" w:rsidR="007A6EDD" w:rsidRPr="005D563E" w:rsidRDefault="003F7AB7" w:rsidP="005D563E">
      <w:pPr>
        <w:pStyle w:val="ListBullet"/>
        <w:numPr>
          <w:ilvl w:val="2"/>
          <w:numId w:val="3"/>
        </w:numPr>
        <w:rPr>
          <w:color w:val="000000" w:themeColor="text1"/>
        </w:rPr>
      </w:pPr>
      <w:r w:rsidRPr="003F7AB7">
        <w:rPr>
          <w:rStyle w:val="Hyperlink"/>
          <w:color w:val="000000" w:themeColor="text1"/>
          <w:u w:val="none"/>
        </w:rPr>
        <w:t>“</w:t>
      </w:r>
      <w:r w:rsidRPr="007E2B83">
        <w:rPr>
          <w:rStyle w:val="Hyperlink"/>
          <w:b/>
          <w:color w:val="000000" w:themeColor="text1"/>
          <w:u w:val="none"/>
        </w:rPr>
        <w:t>FromTextTool</w:t>
      </w:r>
      <w:r w:rsidRPr="003F7AB7">
        <w:rPr>
          <w:rStyle w:val="Hyperlink"/>
          <w:color w:val="000000" w:themeColor="text1"/>
          <w:u w:val="none"/>
        </w:rPr>
        <w:t>”.java in org.apache.avro.tool (</w:t>
      </w:r>
      <w:r w:rsidRPr="00B74A2C">
        <w:rPr>
          <w:rStyle w:val="Hyperlink"/>
          <w:i/>
          <w:color w:val="000000" w:themeColor="text1"/>
          <w:u w:val="none"/>
        </w:rPr>
        <w:t>avrotools</w:t>
      </w:r>
      <w:r w:rsidRPr="003F7AB7">
        <w:rPr>
          <w:rStyle w:val="Hyperlink"/>
          <w:color w:val="000000" w:themeColor="text1"/>
          <w:u w:val="none"/>
        </w:rPr>
        <w:t>)</w:t>
      </w:r>
    </w:p>
    <w:p w14:paraId="0578C195" w14:textId="1AF202F5" w:rsidR="00CF4486" w:rsidRDefault="00CF4486" w:rsidP="00CF4486">
      <w:pPr>
        <w:pStyle w:val="ListBullet"/>
        <w:numPr>
          <w:ilvl w:val="1"/>
          <w:numId w:val="3"/>
        </w:numPr>
        <w:rPr>
          <w:color w:val="000000" w:themeColor="text1"/>
        </w:rPr>
      </w:pPr>
      <w:r>
        <w:rPr>
          <w:color w:val="000000" w:themeColor="text1"/>
        </w:rPr>
        <w:t>XML -&gt; Avro:</w:t>
      </w:r>
    </w:p>
    <w:p w14:paraId="04A722E3" w14:textId="247DCCFA" w:rsidR="00CF4486" w:rsidRDefault="00563ECE" w:rsidP="00CF4486">
      <w:pPr>
        <w:pStyle w:val="ListBullet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Java open-source: </w:t>
      </w:r>
      <w:hyperlink r:id="rId8" w:history="1">
        <w:r w:rsidRPr="00693D9F">
          <w:rPr>
            <w:rStyle w:val="Hyperlink"/>
          </w:rPr>
          <w:t>https://github.com/stealthly/xml-avro</w:t>
        </w:r>
      </w:hyperlink>
    </w:p>
    <w:p w14:paraId="6A824CB8" w14:textId="36B1B887" w:rsidR="005D563E" w:rsidRDefault="005D563E" w:rsidP="001C640F">
      <w:pPr>
        <w:pStyle w:val="ListBullet"/>
        <w:rPr>
          <w:color w:val="000000" w:themeColor="text1"/>
        </w:rPr>
      </w:pPr>
      <w:r>
        <w:rPr>
          <w:color w:val="000000" w:themeColor="text1"/>
        </w:rPr>
        <w:t>Parquet</w:t>
      </w:r>
      <w:r w:rsidR="008E215C">
        <w:rPr>
          <w:color w:val="000000" w:themeColor="text1"/>
        </w:rPr>
        <w:t xml:space="preserve"> (columnar storage, nested data structure)</w:t>
      </w:r>
    </w:p>
    <w:p w14:paraId="259A9779" w14:textId="5A82F947" w:rsidR="008E215C" w:rsidRDefault="008E215C" w:rsidP="00204BD3">
      <w:pPr>
        <w:pStyle w:val="ListBullet"/>
        <w:numPr>
          <w:ilvl w:val="0"/>
          <w:numId w:val="0"/>
        </w:numPr>
        <w:ind w:left="432"/>
        <w:jc w:val="center"/>
        <w:rPr>
          <w:color w:val="000000" w:themeColor="text1"/>
        </w:rPr>
      </w:pPr>
      <w:r w:rsidRPr="008E215C">
        <w:rPr>
          <w:color w:val="000000" w:themeColor="text1"/>
        </w:rPr>
        <w:drawing>
          <wp:inline distT="0" distB="0" distL="0" distR="0" wp14:anchorId="6DA1FC38" wp14:editId="1A1F42DD">
            <wp:extent cx="3883620" cy="3088640"/>
            <wp:effectExtent l="0" t="0" r="3175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8917" cy="309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D6C6" w14:textId="35795B0C" w:rsidR="005D563E" w:rsidRDefault="005D563E" w:rsidP="005D563E">
      <w:pPr>
        <w:pStyle w:val="ListBullet"/>
        <w:numPr>
          <w:ilvl w:val="1"/>
          <w:numId w:val="3"/>
        </w:numPr>
        <w:rPr>
          <w:color w:val="000000" w:themeColor="text1"/>
        </w:rPr>
      </w:pPr>
      <w:r w:rsidRPr="00846E38">
        <w:rPr>
          <w:color w:val="000000" w:themeColor="text1"/>
        </w:rPr>
        <w:lastRenderedPageBreak/>
        <w:t>Avro -&gt; Parquet</w:t>
      </w:r>
      <w:r w:rsidR="007E2B83">
        <w:rPr>
          <w:color w:val="000000" w:themeColor="text1"/>
        </w:rPr>
        <w:t xml:space="preserve"> (Non-hadoop writer)</w:t>
      </w:r>
      <w:r w:rsidR="005163FE">
        <w:rPr>
          <w:color w:val="000000" w:themeColor="text1"/>
        </w:rPr>
        <w:t xml:space="preserve">: </w:t>
      </w:r>
      <w:hyperlink r:id="rId10" w:history="1">
        <w:r w:rsidRPr="00E2509E">
          <w:rPr>
            <w:rStyle w:val="Hyperlink"/>
          </w:rPr>
          <w:t>http://blog.cloudera.com/blog/2014/05/how-to-convert-existing-data-into-parquet/</w:t>
        </w:r>
      </w:hyperlink>
    </w:p>
    <w:p w14:paraId="5DDC5805" w14:textId="5CC4171B" w:rsidR="00FD0C3B" w:rsidRDefault="00F358D5" w:rsidP="00B3700B">
      <w:pPr>
        <w:pStyle w:val="ListBullet"/>
        <w:numPr>
          <w:ilvl w:val="1"/>
          <w:numId w:val="3"/>
        </w:numPr>
        <w:rPr>
          <w:color w:val="000000" w:themeColor="text1"/>
        </w:rPr>
      </w:pPr>
      <w:r>
        <w:rPr>
          <w:color w:val="000000" w:themeColor="text1"/>
        </w:rPr>
        <w:t>Kite-CLI</w:t>
      </w:r>
      <w:r w:rsidR="00FD0C3B">
        <w:rPr>
          <w:color w:val="000000" w:themeColor="text1"/>
        </w:rPr>
        <w:t xml:space="preserve">: </w:t>
      </w:r>
    </w:p>
    <w:p w14:paraId="145CB931" w14:textId="31F6F907" w:rsidR="00B3700B" w:rsidRDefault="0085436B" w:rsidP="004B4B92">
      <w:pPr>
        <w:pStyle w:val="ListBullet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>Kite-</w:t>
      </w:r>
      <w:r w:rsidR="00B63A19">
        <w:rPr>
          <w:color w:val="000000" w:themeColor="text1"/>
        </w:rPr>
        <w:t xml:space="preserve">CLI?: </w:t>
      </w:r>
      <w:r>
        <w:rPr>
          <w:color w:val="000000" w:themeColor="text1"/>
        </w:rPr>
        <w:t>infers CSV/JSON schema, and creates parquet format using Hive table</w:t>
      </w:r>
      <w:r w:rsidR="00EC60B2">
        <w:rPr>
          <w:color w:val="000000" w:themeColor="text1"/>
        </w:rPr>
        <w:t xml:space="preserve"> </w:t>
      </w:r>
    </w:p>
    <w:p w14:paraId="4D19BA26" w14:textId="67B0EC5A" w:rsidR="00EC60B2" w:rsidRDefault="00EC60B2" w:rsidP="00EC60B2">
      <w:pPr>
        <w:pStyle w:val="ListBullet"/>
        <w:numPr>
          <w:ilvl w:val="2"/>
          <w:numId w:val="3"/>
        </w:numPr>
        <w:rPr>
          <w:color w:val="000000" w:themeColor="text1"/>
        </w:rPr>
      </w:pPr>
      <w:r>
        <w:rPr>
          <w:color w:val="000000" w:themeColor="text1"/>
        </w:rPr>
        <w:t xml:space="preserve">Might allow </w:t>
      </w:r>
      <w:r w:rsidRPr="00EC60B2">
        <w:rPr>
          <w:b/>
          <w:color w:val="000000" w:themeColor="text1"/>
        </w:rPr>
        <w:t>non-hadoop installation</w:t>
      </w:r>
      <w:r w:rsidR="00625D0F">
        <w:rPr>
          <w:color w:val="000000" w:themeColor="text1"/>
        </w:rPr>
        <w:t>?</w:t>
      </w:r>
    </w:p>
    <w:p w14:paraId="61A1DBC9" w14:textId="7D9D7BAF" w:rsidR="00634871" w:rsidRDefault="00634871" w:rsidP="001C640F">
      <w:pPr>
        <w:pStyle w:val="ListBullet"/>
        <w:rPr>
          <w:color w:val="000000" w:themeColor="text1"/>
        </w:rPr>
      </w:pPr>
      <w:r>
        <w:rPr>
          <w:color w:val="000000" w:themeColor="text1"/>
        </w:rPr>
        <w:t xml:space="preserve">JSON/CSV/XML -&gt; </w:t>
      </w:r>
      <w:r w:rsidR="006E0DBB">
        <w:rPr>
          <w:color w:val="000000" w:themeColor="text1"/>
        </w:rPr>
        <w:t>CSV/XML/JSON</w:t>
      </w:r>
      <w:r w:rsidR="00E03F5C">
        <w:rPr>
          <w:color w:val="000000" w:themeColor="text1"/>
        </w:rPr>
        <w:t xml:space="preserve"> (inter-format conversions)</w:t>
      </w:r>
    </w:p>
    <w:p w14:paraId="61470BD3" w14:textId="68207BE9" w:rsidR="00E03F5C" w:rsidRDefault="00A659AB" w:rsidP="00A659AB">
      <w:pPr>
        <w:pStyle w:val="ListBullet"/>
        <w:numPr>
          <w:ilvl w:val="1"/>
          <w:numId w:val="3"/>
        </w:numPr>
        <w:rPr>
          <w:color w:val="000000" w:themeColor="text1"/>
        </w:rPr>
      </w:pPr>
      <w:r w:rsidRPr="0009454F">
        <w:rPr>
          <w:b/>
          <w:color w:val="000000" w:themeColor="text1"/>
        </w:rPr>
        <w:t>Several</w:t>
      </w:r>
      <w:r>
        <w:rPr>
          <w:color w:val="000000" w:themeColor="text1"/>
        </w:rPr>
        <w:t xml:space="preserve"> open-source </w:t>
      </w:r>
      <w:r w:rsidR="0009454F">
        <w:rPr>
          <w:color w:val="000000" w:themeColor="text1"/>
        </w:rPr>
        <w:t xml:space="preserve">configurations in every language. </w:t>
      </w:r>
      <w:r w:rsidR="00EF0AA1">
        <w:rPr>
          <w:color w:val="000000" w:themeColor="text1"/>
        </w:rPr>
        <w:t xml:space="preserve">Not an issue. </w:t>
      </w:r>
      <w:bookmarkStart w:id="0" w:name="_GoBack"/>
      <w:bookmarkEnd w:id="0"/>
    </w:p>
    <w:p w14:paraId="275B88AB" w14:textId="48282DAE" w:rsidR="001C640F" w:rsidRPr="001157DD" w:rsidRDefault="00934BD4" w:rsidP="001C640F">
      <w:pPr>
        <w:pStyle w:val="ListBullet"/>
        <w:rPr>
          <w:color w:val="000000" w:themeColor="text1"/>
        </w:rPr>
      </w:pPr>
      <w:r>
        <w:rPr>
          <w:color w:val="000000" w:themeColor="text1"/>
        </w:rPr>
        <w:t>C</w:t>
      </w:r>
      <w:r w:rsidR="001C640F" w:rsidRPr="001157DD">
        <w:rPr>
          <w:color w:val="000000" w:themeColor="text1"/>
        </w:rPr>
        <w:t>LI App w/ Scala</w:t>
      </w:r>
      <w:r w:rsidR="00C74866" w:rsidRPr="001157DD">
        <w:rPr>
          <w:color w:val="000000" w:themeColor="text1"/>
        </w:rPr>
        <w:t>:</w:t>
      </w:r>
    </w:p>
    <w:p w14:paraId="5364637D" w14:textId="074CC3E0" w:rsidR="00C74866" w:rsidRPr="001157DD" w:rsidRDefault="005A536C" w:rsidP="001C640F">
      <w:pPr>
        <w:pStyle w:val="ListBullet"/>
        <w:numPr>
          <w:ilvl w:val="1"/>
          <w:numId w:val="3"/>
        </w:numPr>
        <w:rPr>
          <w:color w:val="000000" w:themeColor="text1"/>
        </w:rPr>
      </w:pPr>
      <w:r w:rsidRPr="001157DD">
        <w:rPr>
          <w:color w:val="000000" w:themeColor="text1"/>
        </w:rPr>
        <w:fldChar w:fldCharType="begin"/>
      </w:r>
      <w:r w:rsidRPr="001157DD">
        <w:rPr>
          <w:color w:val="000000" w:themeColor="text1"/>
        </w:rPr>
        <w:instrText xml:space="preserve"> HYPERLINK "http://www.scala-sbt.org/0.13/docs/Command-Line-Applications.html" </w:instrText>
      </w:r>
      <w:r w:rsidRPr="001157DD">
        <w:rPr>
          <w:color w:val="000000" w:themeColor="text1"/>
        </w:rPr>
        <w:fldChar w:fldCharType="separate"/>
      </w:r>
      <w:r w:rsidR="00C74866" w:rsidRPr="001157DD">
        <w:rPr>
          <w:rStyle w:val="Hyperlink"/>
          <w:color w:val="000000" w:themeColor="text1"/>
        </w:rPr>
        <w:t>http://www.scala-sbt.org/0.13/docs/Command-Line-Applications.html</w:t>
      </w:r>
      <w:r w:rsidRPr="001157DD">
        <w:rPr>
          <w:rStyle w:val="Hyperlink"/>
          <w:color w:val="000000" w:themeColor="text1"/>
        </w:rPr>
        <w:fldChar w:fldCharType="end"/>
      </w:r>
    </w:p>
    <w:p w14:paraId="27032CC9" w14:textId="5A558371" w:rsidR="001C640F" w:rsidRPr="001157DD" w:rsidRDefault="00C74866" w:rsidP="00B67F8D">
      <w:pPr>
        <w:pStyle w:val="ListBullet"/>
        <w:rPr>
          <w:color w:val="000000" w:themeColor="text1"/>
        </w:rPr>
      </w:pPr>
      <w:r w:rsidRPr="001157DD">
        <w:rPr>
          <w:color w:val="000000" w:themeColor="text1"/>
        </w:rPr>
        <w:t xml:space="preserve">CLI </w:t>
      </w:r>
      <w:r w:rsidR="001C640F" w:rsidRPr="001157DD">
        <w:rPr>
          <w:color w:val="000000" w:themeColor="text1"/>
        </w:rPr>
        <w:t>App</w:t>
      </w:r>
      <w:r w:rsidRPr="001157DD">
        <w:rPr>
          <w:color w:val="000000" w:themeColor="text1"/>
        </w:rPr>
        <w:t xml:space="preserve"> </w:t>
      </w:r>
      <w:r w:rsidR="001C640F" w:rsidRPr="001157DD">
        <w:rPr>
          <w:color w:val="000000" w:themeColor="text1"/>
        </w:rPr>
        <w:t>w/</w:t>
      </w:r>
      <w:r w:rsidRPr="001157DD">
        <w:rPr>
          <w:color w:val="000000" w:themeColor="text1"/>
        </w:rPr>
        <w:t xml:space="preserve"> Python:</w:t>
      </w:r>
    </w:p>
    <w:p w14:paraId="4D49995C" w14:textId="3FD9EEA4" w:rsidR="00C74866" w:rsidRDefault="00C74866" w:rsidP="001C640F">
      <w:pPr>
        <w:pStyle w:val="ListBullet"/>
        <w:numPr>
          <w:ilvl w:val="1"/>
          <w:numId w:val="3"/>
        </w:numPr>
      </w:pPr>
      <w:r>
        <w:t xml:space="preserve"> </w:t>
      </w:r>
      <w:hyperlink r:id="rId11" w:history="1">
        <w:r w:rsidRPr="00E2509E">
          <w:rPr>
            <w:rStyle w:val="Hyperlink"/>
          </w:rPr>
          <w:t>http://docs.python-guide.org/en/latest/scenarios/cli/</w:t>
        </w:r>
      </w:hyperlink>
    </w:p>
    <w:p w14:paraId="17014DFE" w14:textId="2BD955E2" w:rsidR="00760D08" w:rsidRPr="003E5EF1" w:rsidRDefault="00760D08" w:rsidP="001C640F">
      <w:pPr>
        <w:pStyle w:val="ListBullet"/>
        <w:numPr>
          <w:ilvl w:val="0"/>
          <w:numId w:val="0"/>
        </w:numPr>
        <w:ind w:left="432"/>
        <w:rPr>
          <w:rStyle w:val="Hyperlink"/>
          <w:color w:val="595959" w:themeColor="text1" w:themeTint="A6"/>
          <w:u w:val="none"/>
        </w:rPr>
      </w:pPr>
    </w:p>
    <w:p w14:paraId="3D0D35C8" w14:textId="77777777" w:rsidR="003E5EF1" w:rsidRDefault="003E5EF1" w:rsidP="003E5EF1">
      <w:pPr>
        <w:pStyle w:val="ListBullet"/>
        <w:numPr>
          <w:ilvl w:val="0"/>
          <w:numId w:val="0"/>
        </w:numPr>
        <w:ind w:left="432" w:hanging="432"/>
        <w:rPr>
          <w:rStyle w:val="Hyperlink"/>
        </w:rPr>
      </w:pPr>
    </w:p>
    <w:p w14:paraId="0F19B711" w14:textId="34F38E53" w:rsidR="000D13C9" w:rsidRDefault="000D13C9" w:rsidP="000D13C9">
      <w:pPr>
        <w:pStyle w:val="ListBullet"/>
        <w:numPr>
          <w:ilvl w:val="0"/>
          <w:numId w:val="0"/>
        </w:numPr>
        <w:ind w:left="432" w:hanging="432"/>
      </w:pPr>
    </w:p>
    <w:sectPr w:rsidR="000D13C9">
      <w:footerReference w:type="default" r:id="rId12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D750840" w14:textId="77777777" w:rsidR="005A536C" w:rsidRDefault="005A536C">
      <w:r>
        <w:separator/>
      </w:r>
    </w:p>
    <w:p w14:paraId="2DCA429D" w14:textId="77777777" w:rsidR="005A536C" w:rsidRDefault="005A536C"/>
  </w:endnote>
  <w:endnote w:type="continuationSeparator" w:id="0">
    <w:p w14:paraId="5E1F63BB" w14:textId="77777777" w:rsidR="005A536C" w:rsidRDefault="005A536C">
      <w:r>
        <w:continuationSeparator/>
      </w:r>
    </w:p>
    <w:p w14:paraId="7541F437" w14:textId="77777777" w:rsidR="005A536C" w:rsidRDefault="005A536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FB037FE" w14:textId="77777777" w:rsidR="00A5469E" w:rsidRDefault="0044479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F0AA1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EC1379" w14:textId="77777777" w:rsidR="005A536C" w:rsidRDefault="005A536C">
      <w:r>
        <w:separator/>
      </w:r>
    </w:p>
    <w:p w14:paraId="61B3CDAA" w14:textId="77777777" w:rsidR="005A536C" w:rsidRDefault="005A536C"/>
  </w:footnote>
  <w:footnote w:type="continuationSeparator" w:id="0">
    <w:p w14:paraId="132595E2" w14:textId="77777777" w:rsidR="005A536C" w:rsidRDefault="005A536C">
      <w:r>
        <w:continuationSeparator/>
      </w:r>
    </w:p>
    <w:p w14:paraId="23F3B068" w14:textId="77777777" w:rsidR="005A536C" w:rsidRDefault="005A536C"/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3262564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20906CDF"/>
    <w:multiLevelType w:val="hybridMultilevel"/>
    <w:tmpl w:val="24B0FAF4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EAD483F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  <w:color w:val="000000" w:themeColor="text1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7F8D"/>
    <w:rsid w:val="000052CD"/>
    <w:rsid w:val="00010BC7"/>
    <w:rsid w:val="0009454F"/>
    <w:rsid w:val="000D13C9"/>
    <w:rsid w:val="001157DD"/>
    <w:rsid w:val="001C640F"/>
    <w:rsid w:val="001E0BF7"/>
    <w:rsid w:val="001E6AC0"/>
    <w:rsid w:val="00201064"/>
    <w:rsid w:val="00204BD3"/>
    <w:rsid w:val="003143C7"/>
    <w:rsid w:val="00346AF4"/>
    <w:rsid w:val="00347108"/>
    <w:rsid w:val="003E5EF1"/>
    <w:rsid w:val="003F7AB7"/>
    <w:rsid w:val="00414E44"/>
    <w:rsid w:val="00444794"/>
    <w:rsid w:val="0046572D"/>
    <w:rsid w:val="004B4B92"/>
    <w:rsid w:val="004E42EB"/>
    <w:rsid w:val="005163FE"/>
    <w:rsid w:val="005167E8"/>
    <w:rsid w:val="00563ECE"/>
    <w:rsid w:val="005A536C"/>
    <w:rsid w:val="005D563E"/>
    <w:rsid w:val="00624771"/>
    <w:rsid w:val="00625D0F"/>
    <w:rsid w:val="00634871"/>
    <w:rsid w:val="006C037E"/>
    <w:rsid w:val="006C692B"/>
    <w:rsid w:val="006E0DBB"/>
    <w:rsid w:val="007102D8"/>
    <w:rsid w:val="00760D08"/>
    <w:rsid w:val="007A57DD"/>
    <w:rsid w:val="007A6EDD"/>
    <w:rsid w:val="007E2B83"/>
    <w:rsid w:val="007E3C56"/>
    <w:rsid w:val="007E5FBC"/>
    <w:rsid w:val="007F6B28"/>
    <w:rsid w:val="00846E38"/>
    <w:rsid w:val="0085436B"/>
    <w:rsid w:val="008D4853"/>
    <w:rsid w:val="008E11B3"/>
    <w:rsid w:val="008E215C"/>
    <w:rsid w:val="00934BD4"/>
    <w:rsid w:val="00972B6F"/>
    <w:rsid w:val="00A5469E"/>
    <w:rsid w:val="00A659AB"/>
    <w:rsid w:val="00AA7157"/>
    <w:rsid w:val="00AE00A4"/>
    <w:rsid w:val="00B3700B"/>
    <w:rsid w:val="00B63A19"/>
    <w:rsid w:val="00B67F8D"/>
    <w:rsid w:val="00B74A2C"/>
    <w:rsid w:val="00C41561"/>
    <w:rsid w:val="00C707FC"/>
    <w:rsid w:val="00C74866"/>
    <w:rsid w:val="00CA6276"/>
    <w:rsid w:val="00CC3ABA"/>
    <w:rsid w:val="00CF4486"/>
    <w:rsid w:val="00D01FBF"/>
    <w:rsid w:val="00E03F5C"/>
    <w:rsid w:val="00EC60B2"/>
    <w:rsid w:val="00EE4A35"/>
    <w:rsid w:val="00EF0AA1"/>
    <w:rsid w:val="00F358D5"/>
    <w:rsid w:val="00FD0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7EE5B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B67F8D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67F8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67F8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67F8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67F8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67F8D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67F8D"/>
    <w:rPr>
      <w:rFonts w:ascii="Times New Roman" w:hAnsi="Times New Roman" w:cs="Times New Roman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C640F"/>
    <w:rPr>
      <w:color w:val="214C5E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://docs.python-guide.org/en/latest/scenarios/cli/" TargetMode="External"/><Relationship Id="rId12" Type="http://schemas.openxmlformats.org/officeDocument/2006/relationships/footer" Target="footer1.xml"/><Relationship Id="rId13" Type="http://schemas.openxmlformats.org/officeDocument/2006/relationships/fontTable" Target="fontTable.xml"/><Relationship Id="rId14" Type="http://schemas.openxmlformats.org/officeDocument/2006/relationships/glossaryDocument" Target="glossary/document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hyperlink" Target="https://gist.github.com/lordjc/9694632#file-csv2avro-py" TargetMode="External"/><Relationship Id="rId8" Type="http://schemas.openxmlformats.org/officeDocument/2006/relationships/hyperlink" Target="https://github.com/stealthly/xml-avro" TargetMode="External"/><Relationship Id="rId9" Type="http://schemas.openxmlformats.org/officeDocument/2006/relationships/image" Target="media/image1.tiff"/><Relationship Id="rId10" Type="http://schemas.openxmlformats.org/officeDocument/2006/relationships/hyperlink" Target="http://blog.cloudera.com/blog/2014/05/how-to-convert-existing-data-into-parquet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localhost/Users/aneeshreddy/Library/Containers/com.microsoft.Word/Data/Library/Caches/TM10002086/Take%20Not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glossary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65F9"/>
    <w:rsid w:val="0012574C"/>
    <w:rsid w:val="004167E8"/>
    <w:rsid w:val="009665F9"/>
    <w:rsid w:val="00974F08"/>
    <w:rsid w:val="00B50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DEA8A8117D2E74E9D28D15B62A57E9C">
    <w:name w:val="6DEA8A8117D2E74E9D28D15B62A57E9C"/>
  </w:style>
  <w:style w:type="paragraph" w:styleId="ListBullet">
    <w:name w:val="List Bullet"/>
    <w:basedOn w:val="Normal"/>
    <w:uiPriority w:val="9"/>
    <w:qFormat/>
    <w:pPr>
      <w:numPr>
        <w:numId w:val="1"/>
      </w:numPr>
      <w:spacing w:after="120" w:line="259" w:lineRule="auto"/>
    </w:pPr>
    <w:rPr>
      <w:rFonts w:eastAsiaTheme="minorHAnsi"/>
      <w:color w:val="595959" w:themeColor="text1" w:themeTint="A6"/>
      <w:sz w:val="30"/>
      <w:szCs w:val="30"/>
      <w:lang w:eastAsia="ja-JP"/>
    </w:rPr>
  </w:style>
  <w:style w:type="paragraph" w:customStyle="1" w:styleId="E7958FE08228F0459ED81B29356FAA8D">
    <w:name w:val="E7958FE08228F0459ED81B29356FAA8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Take Notes.dotx</Template>
  <TotalTime>33</TotalTime>
  <Pages>2</Pages>
  <Words>214</Words>
  <Characters>1221</Characters>
  <Application>Microsoft Macintosh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 Reddy</dc:creator>
  <cp:keywords/>
  <dc:description/>
  <cp:lastModifiedBy>Aneesh Reddy</cp:lastModifiedBy>
  <cp:revision>54</cp:revision>
  <dcterms:created xsi:type="dcterms:W3CDTF">2015-07-28T23:57:00Z</dcterms:created>
  <dcterms:modified xsi:type="dcterms:W3CDTF">2015-08-04T23:06:00Z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